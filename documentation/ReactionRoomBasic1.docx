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EFA" w:rsidRDefault="0010725C">
      <w:bookmarkStart w:id="0" w:name="_GoBack"/>
      <w:r>
        <w:rPr>
          <w:noProof/>
        </w:rPr>
        <w:drawing>
          <wp:inline distT="0" distB="0" distL="0" distR="0">
            <wp:extent cx="5943600" cy="8069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MEDIA$IMAG0072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52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25C"/>
    <w:rsid w:val="0010725C"/>
    <w:rsid w:val="005A01E1"/>
    <w:rsid w:val="00652EFA"/>
    <w:rsid w:val="007A540C"/>
    <w:rsid w:val="00FA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2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2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C663E63C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SSU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 Vencill</dc:creator>
  <cp:lastModifiedBy>Vincent Vencill</cp:lastModifiedBy>
  <cp:revision>3</cp:revision>
  <cp:lastPrinted>2014-09-15T17:43:00Z</cp:lastPrinted>
  <dcterms:created xsi:type="dcterms:W3CDTF">2014-09-15T17:39:00Z</dcterms:created>
  <dcterms:modified xsi:type="dcterms:W3CDTF">2014-09-15T17:54:00Z</dcterms:modified>
</cp:coreProperties>
</file>