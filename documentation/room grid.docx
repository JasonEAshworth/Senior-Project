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bookmarkStart w:id="0" w:name="_GoBack"/>
        <w:bookmarkEnd w:id="0"/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  <w:tr w:rsidR="0004033D" w:rsidTr="0004033D">
        <w:trPr>
          <w:trHeight w:val="403"/>
        </w:trPr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  <w:tc>
          <w:tcPr>
            <w:tcW w:w="399" w:type="dxa"/>
          </w:tcPr>
          <w:p w:rsidR="0004033D" w:rsidRDefault="0004033D"/>
        </w:tc>
      </w:tr>
    </w:tbl>
    <w:p w:rsidR="004758B1" w:rsidRDefault="0004033D"/>
    <w:sectPr w:rsidR="00475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033D"/>
    <w:rsid w:val="0004033D"/>
    <w:rsid w:val="000B134F"/>
    <w:rsid w:val="00380B58"/>
    <w:rsid w:val="00D4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03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03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15EDCF98.dotm</Template>
  <TotalTime>7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SSU</Company>
  <LinksUpToDate>false</LinksUpToDate>
  <CharactersWithSpaces>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Jordan Johnson</dc:creator>
  <cp:lastModifiedBy>Jordan Johnson</cp:lastModifiedBy>
  <cp:revision>1</cp:revision>
  <cp:lastPrinted>2014-09-08T17:41:00Z</cp:lastPrinted>
  <dcterms:created xsi:type="dcterms:W3CDTF">2014-09-08T17:36:00Z</dcterms:created>
  <dcterms:modified xsi:type="dcterms:W3CDTF">2014-09-08T17:43:00Z</dcterms:modified>
</cp:coreProperties>
</file>